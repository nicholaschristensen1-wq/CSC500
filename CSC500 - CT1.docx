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1F776" w14:textId="77777777" w:rsidR="00E4761C" w:rsidRPr="00B56D29" w:rsidRDefault="00E4761C" w:rsidP="001040EC">
      <w:pPr>
        <w:rPr>
          <w:rFonts w:ascii="Times New Roman" w:hAnsi="Times New Roman"/>
          <w:sz w:val="24"/>
          <w:szCs w:val="24"/>
        </w:rPr>
      </w:pPr>
    </w:p>
    <w:p w14:paraId="723F711C" w14:textId="77777777" w:rsidR="001040EC" w:rsidRPr="00B56D29" w:rsidRDefault="001040EC" w:rsidP="001040EC">
      <w:pPr>
        <w:rPr>
          <w:rFonts w:ascii="Times New Roman" w:hAnsi="Times New Roman"/>
          <w:sz w:val="24"/>
          <w:szCs w:val="24"/>
        </w:rPr>
      </w:pPr>
    </w:p>
    <w:p w14:paraId="06E33A22" w14:textId="77777777" w:rsidR="00E4761C" w:rsidRPr="00B56D29" w:rsidRDefault="00E4761C" w:rsidP="00E4761C">
      <w:pPr>
        <w:jc w:val="center"/>
        <w:rPr>
          <w:rFonts w:ascii="Times New Roman" w:hAnsi="Times New Roman"/>
          <w:sz w:val="24"/>
          <w:szCs w:val="24"/>
        </w:rPr>
      </w:pPr>
    </w:p>
    <w:p w14:paraId="5639E0AC" w14:textId="77777777" w:rsidR="006C3ABB" w:rsidRDefault="006C3ABB" w:rsidP="00C51525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56D1AC7" w14:textId="77777777" w:rsidR="00C51525" w:rsidRDefault="00C51525" w:rsidP="00C51525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45A8F42C" w14:textId="77777777" w:rsidR="006C3ABB" w:rsidRDefault="006C3ABB" w:rsidP="00C51525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7DAC1871" w14:textId="77777777" w:rsidR="006C3ABB" w:rsidRDefault="006C3ABB" w:rsidP="000D23D2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14:paraId="091BF0CB" w14:textId="5BEB3A0D" w:rsidR="00C51525" w:rsidRPr="00C51525" w:rsidRDefault="00B422E0" w:rsidP="000D23D2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 w:rsidRPr="00B422E0">
        <w:rPr>
          <w:rStyle w:val="fnt0"/>
          <w:rFonts w:ascii="Times New Roman" w:hAnsi="Times New Roman"/>
          <w:b/>
          <w:bCs/>
          <w:sz w:val="24"/>
          <w:szCs w:val="24"/>
        </w:rPr>
        <w:t>Basic Mathematical Operations</w:t>
      </w:r>
    </w:p>
    <w:p w14:paraId="0FF157B1" w14:textId="3713AB4C" w:rsidR="000D23D2" w:rsidRPr="004412A2" w:rsidRDefault="00B422E0" w:rsidP="000D23D2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Nicholas Christensen</w:t>
      </w:r>
    </w:p>
    <w:p w14:paraId="38BDE0C4" w14:textId="77777777" w:rsidR="00E4761C" w:rsidRDefault="000D23D2" w:rsidP="006C3ABB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4412A2">
        <w:rPr>
          <w:rStyle w:val="fnt0"/>
          <w:rFonts w:ascii="Times New Roman" w:hAnsi="Times New Roman"/>
          <w:sz w:val="24"/>
          <w:szCs w:val="24"/>
        </w:rPr>
        <w:t>Colorado S</w:t>
      </w:r>
      <w:r w:rsidR="006C3ABB">
        <w:rPr>
          <w:rStyle w:val="fnt0"/>
          <w:rFonts w:ascii="Times New Roman" w:hAnsi="Times New Roman"/>
          <w:sz w:val="24"/>
          <w:szCs w:val="24"/>
        </w:rPr>
        <w:t xml:space="preserve">tate University </w:t>
      </w:r>
      <w:r w:rsidR="00C51525">
        <w:rPr>
          <w:rStyle w:val="fnt0"/>
          <w:rFonts w:ascii="Times New Roman" w:hAnsi="Times New Roman"/>
          <w:sz w:val="24"/>
          <w:szCs w:val="24"/>
        </w:rPr>
        <w:t>Global</w:t>
      </w:r>
    </w:p>
    <w:p w14:paraId="67649345" w14:textId="3ADC3973" w:rsidR="00C51525" w:rsidRDefault="00B422E0" w:rsidP="006C3ABB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CSC500</w:t>
      </w:r>
      <w:r w:rsidR="00C51525">
        <w:rPr>
          <w:rStyle w:val="fnt0"/>
          <w:rFonts w:ascii="Times New Roman" w:hAnsi="Times New Roman"/>
          <w:sz w:val="24"/>
          <w:szCs w:val="24"/>
        </w:rPr>
        <w:t xml:space="preserve">: </w:t>
      </w:r>
      <w:r>
        <w:rPr>
          <w:rStyle w:val="fnt0"/>
          <w:rFonts w:ascii="Times New Roman" w:hAnsi="Times New Roman"/>
          <w:sz w:val="24"/>
          <w:szCs w:val="24"/>
        </w:rPr>
        <w:t>Principles of Programming</w:t>
      </w:r>
    </w:p>
    <w:p w14:paraId="1872B6A1" w14:textId="68EEF93D" w:rsidR="00C51525" w:rsidRDefault="00B422E0" w:rsidP="00C51525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Prof. Steven Evans</w:t>
      </w:r>
    </w:p>
    <w:p w14:paraId="03D4FBEF" w14:textId="68A88AAD" w:rsidR="00C51525" w:rsidRPr="006C3ABB" w:rsidRDefault="00B422E0" w:rsidP="00C51525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Style w:val="fnt0"/>
          <w:rFonts w:ascii="Times New Roman" w:hAnsi="Times New Roman"/>
          <w:sz w:val="24"/>
          <w:szCs w:val="24"/>
        </w:rPr>
        <w:t>5/17/2026</w:t>
      </w:r>
    </w:p>
    <w:p w14:paraId="1CD1B134" w14:textId="77777777" w:rsidR="00C51525" w:rsidRDefault="00C51525" w:rsidP="00AE067D">
      <w:pPr>
        <w:jc w:val="center"/>
        <w:rPr>
          <w:rFonts w:ascii="Times New Roman" w:hAnsi="Times New Roman"/>
          <w:sz w:val="24"/>
          <w:szCs w:val="24"/>
        </w:rPr>
      </w:pPr>
    </w:p>
    <w:p w14:paraId="3387E644" w14:textId="77777777" w:rsidR="00C51525" w:rsidRDefault="00C51525" w:rsidP="00AE067D">
      <w:pPr>
        <w:jc w:val="center"/>
        <w:rPr>
          <w:rFonts w:ascii="Times New Roman" w:hAnsi="Times New Roman"/>
          <w:sz w:val="24"/>
          <w:szCs w:val="24"/>
        </w:rPr>
      </w:pPr>
    </w:p>
    <w:p w14:paraId="7F999864" w14:textId="77777777" w:rsidR="00C51525" w:rsidRDefault="00C51525" w:rsidP="00C51525">
      <w:pPr>
        <w:tabs>
          <w:tab w:val="left" w:pos="335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5A8E7D04" w14:textId="77777777" w:rsidR="00B422E0" w:rsidRPr="00C51525" w:rsidRDefault="009B5B1F" w:rsidP="00B422E0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 w:rsidRPr="00C51525">
        <w:rPr>
          <w:rFonts w:ascii="Times New Roman" w:hAnsi="Times New Roman"/>
          <w:b/>
          <w:bCs/>
          <w:sz w:val="24"/>
          <w:szCs w:val="24"/>
        </w:rPr>
        <w:br w:type="page"/>
      </w:r>
      <w:r w:rsidR="00B422E0" w:rsidRPr="00B422E0">
        <w:rPr>
          <w:rStyle w:val="fnt0"/>
          <w:rFonts w:ascii="Times New Roman" w:hAnsi="Times New Roman"/>
          <w:b/>
          <w:bCs/>
          <w:sz w:val="24"/>
          <w:szCs w:val="24"/>
        </w:rPr>
        <w:lastRenderedPageBreak/>
        <w:t>Basic Mathematical Operations</w:t>
      </w:r>
    </w:p>
    <w:p w14:paraId="6463E4E0" w14:textId="77777777" w:rsidR="00B422E0" w:rsidRDefault="00B422E0" w:rsidP="00B422E0">
      <w:pPr>
        <w:spacing w:after="0" w:line="480" w:lineRule="auto"/>
        <w:ind w:firstLine="720"/>
        <w:rPr>
          <w:rFonts w:ascii="Times New Roman" w:eastAsia="Times New Roman" w:hAnsi="Times New Roman"/>
          <w:sz w:val="24"/>
          <w:szCs w:val="24"/>
        </w:rPr>
      </w:pPr>
      <w:r w:rsidRPr="00B422E0">
        <w:rPr>
          <w:rFonts w:ascii="Times New Roman" w:eastAsia="Times New Roman" w:hAnsi="Times New Roman"/>
          <w:sz w:val="24"/>
          <w:szCs w:val="24"/>
        </w:rPr>
        <w:t>This program prompts the user for two numbers and displays the results of four basic arithmetic operations: addition, subtraction, multiplication, and division. It is written in Python (version 3.13) and was developed in Visual Studio Code.</w:t>
      </w:r>
    </w:p>
    <w:p w14:paraId="0B522DEA" w14:textId="68916642" w:rsidR="00E24148" w:rsidRPr="00B56D29" w:rsidRDefault="00B422E0" w:rsidP="00B422E0">
      <w:pPr>
        <w:spacing w:after="0" w:line="480" w:lineRule="auto"/>
        <w:ind w:firstLine="720"/>
        <w:jc w:val="center"/>
        <w:rPr>
          <w:rFonts w:ascii="Times New Roman" w:hAnsi="Times New Roman"/>
          <w:b/>
          <w:bCs/>
          <w:sz w:val="24"/>
          <w:szCs w:val="24"/>
        </w:rPr>
      </w:pPr>
      <w:r w:rsidRPr="00B422E0">
        <w:rPr>
          <w:rFonts w:ascii="Times New Roman" w:hAnsi="Times New Roman"/>
          <w:b/>
          <w:bCs/>
          <w:sz w:val="24"/>
          <w:szCs w:val="24"/>
        </w:rPr>
        <w:t>Pseudocode</w:t>
      </w:r>
    </w:p>
    <w:p w14:paraId="20114750" w14:textId="77777777" w:rsidR="00B422E0" w:rsidRPr="00B422E0" w:rsidRDefault="00B422E0" w:rsidP="00B422E0">
      <w:pPr>
        <w:pStyle w:val="Default"/>
        <w:spacing w:line="480" w:lineRule="auto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The logic of the program in plain English:</w:t>
      </w:r>
    </w:p>
    <w:p w14:paraId="51E97D7C" w14:textId="77777777" w:rsidR="00B422E0" w:rsidRPr="00B422E0" w:rsidRDefault="00B422E0" w:rsidP="00B422E0">
      <w:pPr>
        <w:pStyle w:val="Default"/>
        <w:spacing w:line="480" w:lineRule="auto"/>
        <w:ind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START</w:t>
      </w:r>
    </w:p>
    <w:p w14:paraId="057FEB72" w14:textId="77777777" w:rsidR="00B422E0" w:rsidRPr="00B422E0" w:rsidRDefault="00B422E0" w:rsidP="00B422E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DISPLAY "Basic Mathematical Operations"</w:t>
      </w:r>
    </w:p>
    <w:p w14:paraId="17782F63" w14:textId="77777777" w:rsidR="00B422E0" w:rsidRPr="00B422E0" w:rsidRDefault="00B422E0" w:rsidP="00B422E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PROMPT user for first number and store in num1</w:t>
      </w:r>
    </w:p>
    <w:p w14:paraId="78BE9A90" w14:textId="77777777" w:rsidR="00B422E0" w:rsidRPr="00B422E0" w:rsidRDefault="00B422E0" w:rsidP="00B422E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PROMPT user for second number and store in num2</w:t>
      </w:r>
    </w:p>
    <w:p w14:paraId="433C8FF5" w14:textId="77777777" w:rsidR="00B422E0" w:rsidRPr="00B422E0" w:rsidRDefault="00B422E0" w:rsidP="00B422E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IF either input is not numeric THEN</w:t>
      </w:r>
    </w:p>
    <w:p w14:paraId="056B7769" w14:textId="77777777" w:rsidR="00B422E0" w:rsidRPr="00B422E0" w:rsidRDefault="00B422E0" w:rsidP="00B422E0"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DISPLAY error message and ask again</w:t>
      </w:r>
    </w:p>
    <w:p w14:paraId="06D09C9D" w14:textId="77777777" w:rsidR="00B422E0" w:rsidRPr="00B422E0" w:rsidRDefault="00B422E0" w:rsidP="00B422E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END IF</w:t>
      </w:r>
    </w:p>
    <w:p w14:paraId="0C14DF9F" w14:textId="77777777" w:rsidR="00B422E0" w:rsidRPr="00B422E0" w:rsidRDefault="00B422E0" w:rsidP="00B422E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COMPUTE sum         = num1 + num2</w:t>
      </w:r>
    </w:p>
    <w:p w14:paraId="17D38D2A" w14:textId="77777777" w:rsidR="00B422E0" w:rsidRPr="00B422E0" w:rsidRDefault="00B422E0" w:rsidP="00B422E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 xml:space="preserve">COMPUTE </w:t>
      </w:r>
      <w:proofErr w:type="gramStart"/>
      <w:r w:rsidRPr="00B422E0">
        <w:rPr>
          <w:rFonts w:ascii="Times New Roman" w:eastAsia="Times New Roman" w:hAnsi="Times New Roman" w:cs="Times New Roman"/>
          <w:color w:val="auto"/>
        </w:rPr>
        <w:t>difference  =</w:t>
      </w:r>
      <w:proofErr w:type="gramEnd"/>
      <w:r w:rsidRPr="00B422E0">
        <w:rPr>
          <w:rFonts w:ascii="Times New Roman" w:eastAsia="Times New Roman" w:hAnsi="Times New Roman" w:cs="Times New Roman"/>
          <w:color w:val="auto"/>
        </w:rPr>
        <w:t xml:space="preserve"> num1 - num2</w:t>
      </w:r>
    </w:p>
    <w:p w14:paraId="29DB32CA" w14:textId="77777777" w:rsidR="00B422E0" w:rsidRPr="00B422E0" w:rsidRDefault="00B422E0" w:rsidP="00B422E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COMPUTE product     = num1 * num2</w:t>
      </w:r>
    </w:p>
    <w:p w14:paraId="59384181" w14:textId="77777777" w:rsidR="00B422E0" w:rsidRPr="00B422E0" w:rsidRDefault="00B422E0" w:rsidP="00B422E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IF num2 = 0 THEN</w:t>
      </w:r>
    </w:p>
    <w:p w14:paraId="5E35CEB3" w14:textId="77777777" w:rsidR="00B422E0" w:rsidRPr="00B422E0" w:rsidRDefault="00B422E0" w:rsidP="00B422E0"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DISPLAY "Cannot divide by zero."</w:t>
      </w:r>
    </w:p>
    <w:p w14:paraId="514784E4" w14:textId="77777777" w:rsidR="00B422E0" w:rsidRPr="00B422E0" w:rsidRDefault="00B422E0" w:rsidP="00B422E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ELSE</w:t>
      </w:r>
    </w:p>
    <w:p w14:paraId="3FC1ECD4" w14:textId="77777777" w:rsidR="00B422E0" w:rsidRPr="00B422E0" w:rsidRDefault="00B422E0" w:rsidP="00B422E0"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COMPUTE quotient = num1 / num2</w:t>
      </w:r>
    </w:p>
    <w:p w14:paraId="0DA75E3B" w14:textId="77777777" w:rsidR="00B422E0" w:rsidRPr="00B422E0" w:rsidRDefault="00B422E0" w:rsidP="00B422E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END IF</w:t>
      </w:r>
    </w:p>
    <w:p w14:paraId="68D6AF69" w14:textId="77777777" w:rsidR="00B422E0" w:rsidRPr="00B422E0" w:rsidRDefault="00B422E0" w:rsidP="00B422E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DISPLAY sum, difference, product, and quotient</w:t>
      </w:r>
    </w:p>
    <w:p w14:paraId="7EA0385C" w14:textId="77777777" w:rsidR="00B422E0" w:rsidRDefault="00B422E0" w:rsidP="00B422E0">
      <w:pPr>
        <w:pStyle w:val="Default"/>
        <w:spacing w:line="480" w:lineRule="auto"/>
        <w:ind w:firstLine="720"/>
        <w:rPr>
          <w:rFonts w:ascii="Times New Roman" w:eastAsia="Times New Roman" w:hAnsi="Times New Roman" w:cs="Times New Roman"/>
          <w:color w:val="auto"/>
        </w:rPr>
      </w:pPr>
      <w:r w:rsidRPr="00B422E0">
        <w:rPr>
          <w:rFonts w:ascii="Times New Roman" w:eastAsia="Times New Roman" w:hAnsi="Times New Roman" w:cs="Times New Roman"/>
          <w:color w:val="auto"/>
        </w:rPr>
        <w:t>END</w:t>
      </w:r>
    </w:p>
    <w:p w14:paraId="3341BBE0" w14:textId="7B6388D8" w:rsidR="008E3676" w:rsidRPr="00B56D29" w:rsidRDefault="00B422E0" w:rsidP="00B422E0">
      <w:pPr>
        <w:pStyle w:val="Default"/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Source Code</w:t>
      </w:r>
    </w:p>
    <w:p w14:paraId="4441F424" w14:textId="77777777" w:rsidR="00B422E0" w:rsidRPr="00B422E0" w:rsidRDefault="00B422E0" w:rsidP="00B422E0">
      <w:pPr>
        <w:pStyle w:val="NormalWeb"/>
        <w:spacing w:after="0" w:line="480" w:lineRule="auto"/>
        <w:contextualSpacing/>
      </w:pPr>
      <w:r w:rsidRPr="00B422E0">
        <w:t>The complete source code is saved as basic_math.py and is also submitted alongside this document.</w:t>
      </w:r>
    </w:p>
    <w:p w14:paraId="313FDA9A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># Basic Mathematical Operations</w:t>
      </w:r>
    </w:p>
    <w:p w14:paraId="79B21165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># Prompts the user for two numbers and prints the results of</w:t>
      </w:r>
    </w:p>
    <w:p w14:paraId="3F524C86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># addition, subtraction, multiplication, and division.</w:t>
      </w:r>
    </w:p>
    <w:p w14:paraId="534E7BAF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</w:t>
      </w:r>
    </w:p>
    <w:p w14:paraId="04EBBB99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def </w:t>
      </w:r>
      <w:proofErr w:type="spellStart"/>
      <w:r w:rsidRPr="00B422E0">
        <w:t>get_number</w:t>
      </w:r>
      <w:proofErr w:type="spellEnd"/>
      <w:r w:rsidRPr="00B422E0">
        <w:t>(prompt):</w:t>
      </w:r>
    </w:p>
    <w:p w14:paraId="628899F2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while True:</w:t>
      </w:r>
    </w:p>
    <w:p w14:paraId="2D86D00D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    try:</w:t>
      </w:r>
    </w:p>
    <w:p w14:paraId="27E85538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        return float(input(prompt))</w:t>
      </w:r>
    </w:p>
    <w:p w14:paraId="171A1EA9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    except </w:t>
      </w:r>
      <w:proofErr w:type="spellStart"/>
      <w:r w:rsidRPr="00B422E0">
        <w:t>ValueError</w:t>
      </w:r>
      <w:proofErr w:type="spellEnd"/>
      <w:r w:rsidRPr="00B422E0">
        <w:t>:</w:t>
      </w:r>
    </w:p>
    <w:p w14:paraId="601700A6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        </w:t>
      </w:r>
      <w:proofErr w:type="gramStart"/>
      <w:r w:rsidRPr="00B422E0">
        <w:t>print(</w:t>
      </w:r>
      <w:proofErr w:type="gramEnd"/>
      <w:r w:rsidRPr="00B422E0">
        <w:t>"Invalid input. Please enter a numeric value.")</w:t>
      </w:r>
    </w:p>
    <w:p w14:paraId="6D80D68A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</w:t>
      </w:r>
    </w:p>
    <w:p w14:paraId="02B35E1A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</w:t>
      </w:r>
    </w:p>
    <w:p w14:paraId="362DC990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def </w:t>
      </w:r>
      <w:proofErr w:type="gramStart"/>
      <w:r w:rsidRPr="00B422E0">
        <w:t>main(</w:t>
      </w:r>
      <w:proofErr w:type="gramEnd"/>
      <w:r w:rsidRPr="00B422E0">
        <w:t>):</w:t>
      </w:r>
    </w:p>
    <w:p w14:paraId="159A630C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</w:t>
      </w:r>
      <w:proofErr w:type="gramStart"/>
      <w:r w:rsidRPr="00B422E0">
        <w:t>print(</w:t>
      </w:r>
      <w:proofErr w:type="gramEnd"/>
      <w:r w:rsidRPr="00B422E0">
        <w:t>"Basic Mathematical Operations")</w:t>
      </w:r>
    </w:p>
    <w:p w14:paraId="5ED683A5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</w:t>
      </w:r>
      <w:proofErr w:type="gramStart"/>
      <w:r w:rsidRPr="00B422E0">
        <w:t>print(</w:t>
      </w:r>
      <w:proofErr w:type="gramEnd"/>
      <w:r w:rsidRPr="00B422E0">
        <w:t>"-----------------------------")</w:t>
      </w:r>
    </w:p>
    <w:p w14:paraId="66854B4C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</w:t>
      </w:r>
    </w:p>
    <w:p w14:paraId="22A69434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num1 = </w:t>
      </w:r>
      <w:proofErr w:type="spellStart"/>
      <w:r w:rsidRPr="00B422E0">
        <w:t>get_</w:t>
      </w:r>
      <w:proofErr w:type="gramStart"/>
      <w:r w:rsidRPr="00B422E0">
        <w:t>number</w:t>
      </w:r>
      <w:proofErr w:type="spellEnd"/>
      <w:r w:rsidRPr="00B422E0">
        <w:t>(</w:t>
      </w:r>
      <w:proofErr w:type="gramEnd"/>
      <w:r w:rsidRPr="00B422E0">
        <w:t>"Enter the first number: ")</w:t>
      </w:r>
    </w:p>
    <w:p w14:paraId="6B905073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num2 = </w:t>
      </w:r>
      <w:proofErr w:type="spellStart"/>
      <w:r w:rsidRPr="00B422E0">
        <w:t>get_</w:t>
      </w:r>
      <w:proofErr w:type="gramStart"/>
      <w:r w:rsidRPr="00B422E0">
        <w:t>number</w:t>
      </w:r>
      <w:proofErr w:type="spellEnd"/>
      <w:r w:rsidRPr="00B422E0">
        <w:t>(</w:t>
      </w:r>
      <w:proofErr w:type="gramEnd"/>
      <w:r w:rsidRPr="00B422E0">
        <w:t>"Enter the second number: ")</w:t>
      </w:r>
    </w:p>
    <w:p w14:paraId="1A6B4982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</w:t>
      </w:r>
    </w:p>
    <w:p w14:paraId="20EFD220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print("\</w:t>
      </w:r>
      <w:proofErr w:type="spellStart"/>
      <w:r w:rsidRPr="00B422E0">
        <w:t>nResults</w:t>
      </w:r>
      <w:proofErr w:type="spellEnd"/>
      <w:r w:rsidRPr="00B422E0">
        <w:t>:")</w:t>
      </w:r>
    </w:p>
    <w:p w14:paraId="2B5CDD8F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lastRenderedPageBreak/>
        <w:t xml:space="preserve">    </w:t>
      </w:r>
      <w:proofErr w:type="gramStart"/>
      <w:r w:rsidRPr="00B422E0">
        <w:t>print(</w:t>
      </w:r>
      <w:proofErr w:type="spellStart"/>
      <w:proofErr w:type="gramEnd"/>
      <w:r w:rsidRPr="00B422E0">
        <w:t>f"Addition</w:t>
      </w:r>
      <w:proofErr w:type="spellEnd"/>
      <w:r w:rsidRPr="00B422E0">
        <w:t xml:space="preserve">:    </w:t>
      </w:r>
      <w:proofErr w:type="gramStart"/>
      <w:r w:rsidRPr="00B422E0">
        <w:t xml:space="preserve">   {</w:t>
      </w:r>
      <w:proofErr w:type="gramEnd"/>
      <w:r w:rsidRPr="00B422E0">
        <w:t>num1} + {num2} = {num1 + num2}")</w:t>
      </w:r>
    </w:p>
    <w:p w14:paraId="24AC78D0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</w:t>
      </w:r>
      <w:proofErr w:type="gramStart"/>
      <w:r w:rsidRPr="00B422E0">
        <w:t>print(</w:t>
      </w:r>
      <w:proofErr w:type="spellStart"/>
      <w:proofErr w:type="gramEnd"/>
      <w:r w:rsidRPr="00B422E0">
        <w:t>f"Subtraction</w:t>
      </w:r>
      <w:proofErr w:type="spellEnd"/>
      <w:r w:rsidRPr="00B422E0">
        <w:t xml:space="preserve">: </w:t>
      </w:r>
      <w:proofErr w:type="gramStart"/>
      <w:r w:rsidRPr="00B422E0">
        <w:t xml:space="preserve">   {</w:t>
      </w:r>
      <w:proofErr w:type="gramEnd"/>
      <w:r w:rsidRPr="00B422E0">
        <w:t>num1} - {num2} = {num1 - num2}")</w:t>
      </w:r>
    </w:p>
    <w:p w14:paraId="07A39071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</w:t>
      </w:r>
      <w:proofErr w:type="gramStart"/>
      <w:r w:rsidRPr="00B422E0">
        <w:t>print(</w:t>
      </w:r>
      <w:proofErr w:type="spellStart"/>
      <w:proofErr w:type="gramEnd"/>
      <w:r w:rsidRPr="00B422E0">
        <w:t>f"Multiplication</w:t>
      </w:r>
      <w:proofErr w:type="spellEnd"/>
      <w:r w:rsidRPr="00B422E0">
        <w:t>: {num1} * {num2} = {num1 * num2}")</w:t>
      </w:r>
    </w:p>
    <w:p w14:paraId="28E90077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</w:t>
      </w:r>
    </w:p>
    <w:p w14:paraId="0DC39EAA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if num2 == 0:</w:t>
      </w:r>
    </w:p>
    <w:p w14:paraId="24AA9389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    </w:t>
      </w:r>
      <w:proofErr w:type="gramStart"/>
      <w:r w:rsidRPr="00B422E0">
        <w:t>print(</w:t>
      </w:r>
      <w:proofErr w:type="gramEnd"/>
      <w:r w:rsidRPr="00B422E0">
        <w:t>"Division:       Cannot divide by zero.")</w:t>
      </w:r>
    </w:p>
    <w:p w14:paraId="3EEAB5F4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else:</w:t>
      </w:r>
    </w:p>
    <w:p w14:paraId="4D531A8C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    </w:t>
      </w:r>
      <w:proofErr w:type="gramStart"/>
      <w:r w:rsidRPr="00B422E0">
        <w:t>print(</w:t>
      </w:r>
      <w:proofErr w:type="spellStart"/>
      <w:proofErr w:type="gramEnd"/>
      <w:r w:rsidRPr="00B422E0">
        <w:t>f"Division</w:t>
      </w:r>
      <w:proofErr w:type="spellEnd"/>
      <w:r w:rsidRPr="00B422E0">
        <w:t xml:space="preserve">:    </w:t>
      </w:r>
      <w:proofErr w:type="gramStart"/>
      <w:r w:rsidRPr="00B422E0">
        <w:t xml:space="preserve">   {</w:t>
      </w:r>
      <w:proofErr w:type="gramEnd"/>
      <w:r w:rsidRPr="00B422E0">
        <w:t>num1} / {num2} = {num1 / num2}")</w:t>
      </w:r>
    </w:p>
    <w:p w14:paraId="082E3C96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</w:t>
      </w:r>
    </w:p>
    <w:p w14:paraId="70D70428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</w:t>
      </w:r>
    </w:p>
    <w:p w14:paraId="03C75F2E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>if __name__ == "__main__":</w:t>
      </w:r>
    </w:p>
    <w:p w14:paraId="129B29BA" w14:textId="77777777" w:rsidR="00B422E0" w:rsidRPr="00B422E0" w:rsidRDefault="00B422E0" w:rsidP="00B422E0">
      <w:pPr>
        <w:pStyle w:val="NormalWeb"/>
        <w:spacing w:line="480" w:lineRule="auto"/>
        <w:contextualSpacing/>
      </w:pPr>
      <w:r w:rsidRPr="00B422E0">
        <w:t xml:space="preserve">    </w:t>
      </w:r>
      <w:proofErr w:type="gramStart"/>
      <w:r w:rsidRPr="00B422E0">
        <w:t>main(</w:t>
      </w:r>
      <w:proofErr w:type="gramEnd"/>
      <w:r w:rsidRPr="00B422E0">
        <w:t>)</w:t>
      </w:r>
    </w:p>
    <w:p w14:paraId="0F280787" w14:textId="77777777" w:rsidR="00B422E0" w:rsidRDefault="00B422E0" w:rsidP="00A34A18">
      <w:pPr>
        <w:pStyle w:val="NormalWeb"/>
        <w:spacing w:before="0" w:beforeAutospacing="0" w:after="0" w:afterAutospacing="0" w:line="480" w:lineRule="auto"/>
        <w:contextualSpacing/>
        <w:rPr>
          <w:b/>
        </w:rPr>
      </w:pPr>
    </w:p>
    <w:p w14:paraId="090EB1F2" w14:textId="77777777" w:rsidR="00B422E0" w:rsidRDefault="00B422E0" w:rsidP="00A34A18">
      <w:pPr>
        <w:pStyle w:val="NormalWeb"/>
        <w:spacing w:before="0" w:beforeAutospacing="0" w:after="0" w:afterAutospacing="0" w:line="480" w:lineRule="auto"/>
        <w:contextualSpacing/>
        <w:rPr>
          <w:b/>
        </w:rPr>
      </w:pPr>
    </w:p>
    <w:p w14:paraId="44106A26" w14:textId="77777777" w:rsidR="00B422E0" w:rsidRDefault="00B422E0" w:rsidP="00A34A18">
      <w:pPr>
        <w:pStyle w:val="NormalWeb"/>
        <w:spacing w:before="0" w:beforeAutospacing="0" w:after="0" w:afterAutospacing="0" w:line="480" w:lineRule="auto"/>
        <w:contextualSpacing/>
        <w:rPr>
          <w:b/>
        </w:rPr>
      </w:pPr>
    </w:p>
    <w:p w14:paraId="5541F4C7" w14:textId="77777777" w:rsidR="00B422E0" w:rsidRDefault="00B422E0" w:rsidP="00A34A18">
      <w:pPr>
        <w:pStyle w:val="NormalWeb"/>
        <w:spacing w:before="0" w:beforeAutospacing="0" w:after="0" w:afterAutospacing="0" w:line="480" w:lineRule="auto"/>
        <w:contextualSpacing/>
        <w:rPr>
          <w:b/>
        </w:rPr>
      </w:pPr>
    </w:p>
    <w:p w14:paraId="7F6B3E79" w14:textId="77777777" w:rsidR="00B422E0" w:rsidRDefault="00B422E0" w:rsidP="00A34A18">
      <w:pPr>
        <w:pStyle w:val="NormalWeb"/>
        <w:spacing w:before="0" w:beforeAutospacing="0" w:after="0" w:afterAutospacing="0" w:line="480" w:lineRule="auto"/>
        <w:contextualSpacing/>
        <w:rPr>
          <w:b/>
        </w:rPr>
      </w:pPr>
    </w:p>
    <w:p w14:paraId="0F061775" w14:textId="77777777" w:rsidR="00B422E0" w:rsidRDefault="00B422E0" w:rsidP="00A34A18">
      <w:pPr>
        <w:pStyle w:val="NormalWeb"/>
        <w:spacing w:before="0" w:beforeAutospacing="0" w:after="0" w:afterAutospacing="0" w:line="480" w:lineRule="auto"/>
        <w:contextualSpacing/>
        <w:rPr>
          <w:b/>
        </w:rPr>
      </w:pPr>
    </w:p>
    <w:p w14:paraId="6628C78D" w14:textId="77777777" w:rsidR="00B422E0" w:rsidRDefault="00B422E0" w:rsidP="00A34A18">
      <w:pPr>
        <w:pStyle w:val="NormalWeb"/>
        <w:spacing w:before="0" w:beforeAutospacing="0" w:after="0" w:afterAutospacing="0" w:line="480" w:lineRule="auto"/>
        <w:contextualSpacing/>
        <w:rPr>
          <w:b/>
        </w:rPr>
      </w:pPr>
    </w:p>
    <w:p w14:paraId="4EF6FEB0" w14:textId="77777777" w:rsidR="00B422E0" w:rsidRDefault="00B422E0" w:rsidP="00A34A18">
      <w:pPr>
        <w:pStyle w:val="NormalWeb"/>
        <w:spacing w:before="0" w:beforeAutospacing="0" w:after="0" w:afterAutospacing="0" w:line="480" w:lineRule="auto"/>
        <w:contextualSpacing/>
        <w:rPr>
          <w:b/>
        </w:rPr>
      </w:pPr>
    </w:p>
    <w:p w14:paraId="24F516BF" w14:textId="77777777" w:rsidR="00B422E0" w:rsidRDefault="00B422E0" w:rsidP="00A34A18">
      <w:pPr>
        <w:pStyle w:val="NormalWeb"/>
        <w:spacing w:before="0" w:beforeAutospacing="0" w:after="0" w:afterAutospacing="0" w:line="480" w:lineRule="auto"/>
        <w:contextualSpacing/>
        <w:rPr>
          <w:b/>
        </w:rPr>
      </w:pPr>
    </w:p>
    <w:p w14:paraId="7B92F9BF" w14:textId="77777777" w:rsidR="00B422E0" w:rsidRDefault="00B422E0" w:rsidP="00A34A18">
      <w:pPr>
        <w:pStyle w:val="NormalWeb"/>
        <w:spacing w:before="0" w:beforeAutospacing="0" w:after="0" w:afterAutospacing="0" w:line="480" w:lineRule="auto"/>
        <w:contextualSpacing/>
        <w:rPr>
          <w:b/>
        </w:rPr>
      </w:pPr>
    </w:p>
    <w:p w14:paraId="751F81B9" w14:textId="77777777" w:rsidR="00B422E0" w:rsidRDefault="00B422E0" w:rsidP="00A34A18">
      <w:pPr>
        <w:pStyle w:val="NormalWeb"/>
        <w:spacing w:before="0" w:beforeAutospacing="0" w:after="0" w:afterAutospacing="0" w:line="480" w:lineRule="auto"/>
        <w:contextualSpacing/>
        <w:rPr>
          <w:b/>
        </w:rPr>
      </w:pPr>
    </w:p>
    <w:p w14:paraId="29FD3BF7" w14:textId="50840E25" w:rsidR="00A34A18" w:rsidRPr="00A34A18" w:rsidRDefault="00B422E0" w:rsidP="00A34A18">
      <w:pPr>
        <w:pStyle w:val="NormalWeb"/>
        <w:spacing w:before="0" w:beforeAutospacing="0" w:after="0" w:afterAutospacing="0" w:line="480" w:lineRule="auto"/>
        <w:contextualSpacing/>
        <w:rPr>
          <w:b/>
        </w:rPr>
      </w:pPr>
      <w:r>
        <w:rPr>
          <w:b/>
        </w:rPr>
        <w:lastRenderedPageBreak/>
        <w:t>Screenshots</w:t>
      </w:r>
    </w:p>
    <w:p w14:paraId="6763867F" w14:textId="3AB76346" w:rsidR="00113940" w:rsidRDefault="00B422E0" w:rsidP="00113940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86839AB" wp14:editId="41790DC4">
            <wp:extent cx="5715000" cy="3848100"/>
            <wp:effectExtent l="0" t="0" r="0" b="0"/>
            <wp:docPr id="1" name="screenshot_code.png" descr="screenshot_code.png" title="screenshot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31DB" w14:textId="15809B6D" w:rsidR="00B422E0" w:rsidRPr="0036357E" w:rsidRDefault="00B422E0" w:rsidP="00113940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1D76C9C" wp14:editId="406E3F24">
            <wp:extent cx="5715000" cy="1600200"/>
            <wp:effectExtent l="0" t="0" r="0" b="0"/>
            <wp:docPr id="2134366088" name="screenshot_output.png" descr="screenshot_output.png" title="screenshot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2E0" w:rsidRPr="0036357E" w:rsidSect="00E74CCC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65914" w14:textId="77777777" w:rsidR="000F4EEF" w:rsidRDefault="000F4EEF" w:rsidP="00E4761C">
      <w:pPr>
        <w:spacing w:after="0" w:line="240" w:lineRule="auto"/>
      </w:pPr>
      <w:r>
        <w:separator/>
      </w:r>
    </w:p>
  </w:endnote>
  <w:endnote w:type="continuationSeparator" w:id="0">
    <w:p w14:paraId="42D52DEB" w14:textId="77777777" w:rsidR="000F4EEF" w:rsidRDefault="000F4EEF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936C9" w14:textId="77777777" w:rsidR="000F4EEF" w:rsidRDefault="000F4EEF" w:rsidP="00E4761C">
      <w:pPr>
        <w:spacing w:after="0" w:line="240" w:lineRule="auto"/>
      </w:pPr>
      <w:r>
        <w:separator/>
      </w:r>
    </w:p>
  </w:footnote>
  <w:footnote w:type="continuationSeparator" w:id="0">
    <w:p w14:paraId="3AB0DE07" w14:textId="77777777" w:rsidR="000F4EEF" w:rsidRDefault="000F4EEF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8AF29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5379CF">
      <w:rPr>
        <w:rFonts w:ascii="Times New Roman" w:hAnsi="Times New Roman"/>
        <w:noProof/>
        <w:sz w:val="24"/>
        <w:szCs w:val="24"/>
      </w:rPr>
      <w:t>5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770CD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5379CF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409F6887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2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369406716">
    <w:abstractNumId w:val="6"/>
  </w:num>
  <w:num w:numId="2" w16cid:durableId="785584609">
    <w:abstractNumId w:val="3"/>
  </w:num>
  <w:num w:numId="3" w16cid:durableId="618494928">
    <w:abstractNumId w:val="4"/>
  </w:num>
  <w:num w:numId="4" w16cid:durableId="936013402">
    <w:abstractNumId w:val="7"/>
  </w:num>
  <w:num w:numId="5" w16cid:durableId="906308338">
    <w:abstractNumId w:val="8"/>
  </w:num>
  <w:num w:numId="6" w16cid:durableId="857886449">
    <w:abstractNumId w:val="1"/>
  </w:num>
  <w:num w:numId="7" w16cid:durableId="701592261">
    <w:abstractNumId w:val="2"/>
  </w:num>
  <w:num w:numId="8" w16cid:durableId="1145390170">
    <w:abstractNumId w:val="5"/>
  </w:num>
  <w:num w:numId="9" w16cid:durableId="3277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E0"/>
    <w:rsid w:val="0000157C"/>
    <w:rsid w:val="00030C32"/>
    <w:rsid w:val="00046CF1"/>
    <w:rsid w:val="00046E25"/>
    <w:rsid w:val="00086C7D"/>
    <w:rsid w:val="000D23D2"/>
    <w:rsid w:val="000E6503"/>
    <w:rsid w:val="000F169B"/>
    <w:rsid w:val="000F4EEF"/>
    <w:rsid w:val="001040EC"/>
    <w:rsid w:val="00113940"/>
    <w:rsid w:val="00131C5B"/>
    <w:rsid w:val="00172FCA"/>
    <w:rsid w:val="0018178E"/>
    <w:rsid w:val="0018453B"/>
    <w:rsid w:val="001F1723"/>
    <w:rsid w:val="002055AC"/>
    <w:rsid w:val="00210C36"/>
    <w:rsid w:val="00233BB8"/>
    <w:rsid w:val="002533B0"/>
    <w:rsid w:val="002548C5"/>
    <w:rsid w:val="00260441"/>
    <w:rsid w:val="002E1392"/>
    <w:rsid w:val="002E4BAC"/>
    <w:rsid w:val="0035156D"/>
    <w:rsid w:val="00361531"/>
    <w:rsid w:val="0036357E"/>
    <w:rsid w:val="00375D68"/>
    <w:rsid w:val="003D1F77"/>
    <w:rsid w:val="003F1E79"/>
    <w:rsid w:val="004039E6"/>
    <w:rsid w:val="0041710D"/>
    <w:rsid w:val="0041740B"/>
    <w:rsid w:val="00425E38"/>
    <w:rsid w:val="004575E9"/>
    <w:rsid w:val="00466FD3"/>
    <w:rsid w:val="00476971"/>
    <w:rsid w:val="004A787F"/>
    <w:rsid w:val="004D146E"/>
    <w:rsid w:val="004F157B"/>
    <w:rsid w:val="00502468"/>
    <w:rsid w:val="00523BD5"/>
    <w:rsid w:val="005379CF"/>
    <w:rsid w:val="0056095C"/>
    <w:rsid w:val="00565DF3"/>
    <w:rsid w:val="00572B2D"/>
    <w:rsid w:val="00583926"/>
    <w:rsid w:val="00593C2C"/>
    <w:rsid w:val="00596B53"/>
    <w:rsid w:val="005C5A9E"/>
    <w:rsid w:val="005E6369"/>
    <w:rsid w:val="00602ECF"/>
    <w:rsid w:val="006200BB"/>
    <w:rsid w:val="0064057C"/>
    <w:rsid w:val="00645E2D"/>
    <w:rsid w:val="006770C9"/>
    <w:rsid w:val="006C1910"/>
    <w:rsid w:val="006C3ABB"/>
    <w:rsid w:val="006E1312"/>
    <w:rsid w:val="006F2038"/>
    <w:rsid w:val="00766546"/>
    <w:rsid w:val="00784D35"/>
    <w:rsid w:val="00786621"/>
    <w:rsid w:val="007C4321"/>
    <w:rsid w:val="007C77E9"/>
    <w:rsid w:val="007E19D1"/>
    <w:rsid w:val="007E6B23"/>
    <w:rsid w:val="00800CD8"/>
    <w:rsid w:val="008171AF"/>
    <w:rsid w:val="00835E57"/>
    <w:rsid w:val="00846686"/>
    <w:rsid w:val="00853FA9"/>
    <w:rsid w:val="00861C48"/>
    <w:rsid w:val="008638A9"/>
    <w:rsid w:val="00873730"/>
    <w:rsid w:val="008C2115"/>
    <w:rsid w:val="008C223D"/>
    <w:rsid w:val="008C4264"/>
    <w:rsid w:val="008D5359"/>
    <w:rsid w:val="008D562B"/>
    <w:rsid w:val="008E12CF"/>
    <w:rsid w:val="008E3676"/>
    <w:rsid w:val="00904BF9"/>
    <w:rsid w:val="009414B0"/>
    <w:rsid w:val="00953DA0"/>
    <w:rsid w:val="009B5B1F"/>
    <w:rsid w:val="009D0E8C"/>
    <w:rsid w:val="009E22C9"/>
    <w:rsid w:val="00A34A18"/>
    <w:rsid w:val="00A476A2"/>
    <w:rsid w:val="00AD63B2"/>
    <w:rsid w:val="00AE067D"/>
    <w:rsid w:val="00B063E3"/>
    <w:rsid w:val="00B15ED7"/>
    <w:rsid w:val="00B20D74"/>
    <w:rsid w:val="00B422E0"/>
    <w:rsid w:val="00B51EAC"/>
    <w:rsid w:val="00B56D29"/>
    <w:rsid w:val="00B65C9A"/>
    <w:rsid w:val="00B767A4"/>
    <w:rsid w:val="00B92C96"/>
    <w:rsid w:val="00BD08D0"/>
    <w:rsid w:val="00BF7105"/>
    <w:rsid w:val="00C14531"/>
    <w:rsid w:val="00C170E6"/>
    <w:rsid w:val="00C21AFB"/>
    <w:rsid w:val="00C27BFE"/>
    <w:rsid w:val="00C5026D"/>
    <w:rsid w:val="00C51525"/>
    <w:rsid w:val="00C54C71"/>
    <w:rsid w:val="00C56F8C"/>
    <w:rsid w:val="00C615E0"/>
    <w:rsid w:val="00C70CC1"/>
    <w:rsid w:val="00C80552"/>
    <w:rsid w:val="00C809E7"/>
    <w:rsid w:val="00CB6605"/>
    <w:rsid w:val="00CB6D94"/>
    <w:rsid w:val="00CD6FC1"/>
    <w:rsid w:val="00CF3F7D"/>
    <w:rsid w:val="00D211AE"/>
    <w:rsid w:val="00D438A1"/>
    <w:rsid w:val="00D605EB"/>
    <w:rsid w:val="00D62020"/>
    <w:rsid w:val="00D67183"/>
    <w:rsid w:val="00D706C8"/>
    <w:rsid w:val="00DA77DD"/>
    <w:rsid w:val="00DD4860"/>
    <w:rsid w:val="00E24148"/>
    <w:rsid w:val="00E25580"/>
    <w:rsid w:val="00E26A2A"/>
    <w:rsid w:val="00E4761C"/>
    <w:rsid w:val="00E47F57"/>
    <w:rsid w:val="00E57A85"/>
    <w:rsid w:val="00E74CCC"/>
    <w:rsid w:val="00EA2C5B"/>
    <w:rsid w:val="00EA563F"/>
    <w:rsid w:val="00EB29FF"/>
    <w:rsid w:val="00F02539"/>
    <w:rsid w:val="00F308A0"/>
    <w:rsid w:val="00F30A56"/>
    <w:rsid w:val="00F333FE"/>
    <w:rsid w:val="00F46DF3"/>
    <w:rsid w:val="00F61329"/>
    <w:rsid w:val="00F83DE9"/>
    <w:rsid w:val="00FC6D1B"/>
    <w:rsid w:val="00FD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4B033"/>
  <w15:chartTrackingRefBased/>
  <w15:docId w15:val="{E4DB5C44-F6CC-BA4F-9244-AE22C357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ick/Library/Group%20Containers/UBF8T346G9.Office/User%20Content.localized/Templates.localized/APA7_Template_Pap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C31096-116E-4E7A-B244-B4B5F5F0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APA7_Template_Paper.dotx</Template>
  <TotalTime>6</TotalTime>
  <Pages>5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2030</CharactersWithSpaces>
  <SharedDoc>false</SharedDoc>
  <HLinks>
    <vt:vector size="108" baseType="variant">
      <vt:variant>
        <vt:i4>393283</vt:i4>
      </vt:variant>
      <vt:variant>
        <vt:i4>51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48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Nicholas Christensen</cp:lastModifiedBy>
  <cp:revision>1</cp:revision>
  <dcterms:created xsi:type="dcterms:W3CDTF">2026-05-17T22:00:00Z</dcterms:created>
  <dcterms:modified xsi:type="dcterms:W3CDTF">2026-05-17T22:07:00Z</dcterms:modified>
</cp:coreProperties>
</file>